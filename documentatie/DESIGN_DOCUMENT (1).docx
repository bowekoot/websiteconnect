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649" w:rsidRDefault="00DD2499">
      <w:pPr>
        <w:jc w:val="center"/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-899797</wp:posOffset>
            </wp:positionV>
            <wp:extent cx="7573966" cy="10713092"/>
            <wp:effectExtent l="0" t="0" r="7934" b="0"/>
            <wp:wrapNone/>
            <wp:docPr id="1" name="Afbeeld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3966" cy="107130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01649" w:rsidRDefault="00DD2499">
      <w:pPr>
        <w:jc w:val="center"/>
      </w:pPr>
      <w:r>
        <w:rPr>
          <w:rFonts w:ascii="Agency FB" w:hAnsi="Agency FB"/>
          <w:sz w:val="72"/>
          <w:szCs w:val="72"/>
        </w:rPr>
        <w:t>DESIGN DOCUMENT</w:t>
      </w:r>
    </w:p>
    <w:p w:rsidR="00701649" w:rsidRDefault="00DD2499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CONNECT2018</w:t>
      </w:r>
    </w:p>
    <w:p w:rsidR="00701649" w:rsidRDefault="00701649">
      <w:pPr>
        <w:jc w:val="center"/>
        <w:rPr>
          <w:rFonts w:ascii="Agency FB" w:hAnsi="Agency FB"/>
          <w:sz w:val="32"/>
          <w:szCs w:val="32"/>
        </w:rPr>
      </w:pPr>
    </w:p>
    <w:tbl>
      <w:tblPr>
        <w:tblW w:w="475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56"/>
      </w:tblGrid>
      <w:tr w:rsidR="00701649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01649" w:rsidRDefault="00DD2499">
            <w:pPr>
              <w:spacing w:after="0" w:line="240" w:lineRule="auto"/>
              <w:rPr>
                <w:rFonts w:ascii="Agency FB" w:hAnsi="Agency FB"/>
                <w:sz w:val="32"/>
                <w:szCs w:val="32"/>
              </w:rPr>
            </w:pPr>
            <w:r>
              <w:rPr>
                <w:rFonts w:ascii="Agency FB" w:hAnsi="Agency FB"/>
                <w:sz w:val="32"/>
                <w:szCs w:val="32"/>
              </w:rPr>
              <w:t>Nick Glazenburg</w:t>
            </w:r>
          </w:p>
        </w:tc>
      </w:tr>
      <w:tr w:rsidR="00701649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01649" w:rsidRDefault="00DD2499">
            <w:pPr>
              <w:spacing w:after="0" w:line="240" w:lineRule="auto"/>
              <w:rPr>
                <w:rFonts w:ascii="Agency FB" w:hAnsi="Agency FB"/>
                <w:sz w:val="32"/>
                <w:szCs w:val="32"/>
              </w:rPr>
            </w:pPr>
            <w:r>
              <w:rPr>
                <w:rFonts w:ascii="Agency FB" w:hAnsi="Agency FB"/>
                <w:sz w:val="32"/>
                <w:szCs w:val="32"/>
              </w:rPr>
              <w:t>0.1</w:t>
            </w:r>
          </w:p>
        </w:tc>
      </w:tr>
      <w:tr w:rsidR="00701649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01649" w:rsidRDefault="00DD2499">
            <w:pPr>
              <w:spacing w:after="0" w:line="240" w:lineRule="auto"/>
              <w:rPr>
                <w:rFonts w:ascii="Agency FB" w:hAnsi="Agency FB"/>
                <w:sz w:val="32"/>
                <w:szCs w:val="32"/>
              </w:rPr>
            </w:pPr>
            <w:r>
              <w:rPr>
                <w:rFonts w:ascii="Agency FB" w:hAnsi="Agency FB"/>
                <w:sz w:val="32"/>
                <w:szCs w:val="32"/>
              </w:rPr>
              <w:t>8-6-2018</w:t>
            </w:r>
          </w:p>
        </w:tc>
      </w:tr>
    </w:tbl>
    <w:p w:rsidR="00701649" w:rsidRDefault="00701649">
      <w:pPr>
        <w:jc w:val="center"/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DD2499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Auteur</w:t>
      </w:r>
    </w:p>
    <w:p w:rsidR="00701649" w:rsidRDefault="00DD2499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Versie</w:t>
      </w:r>
    </w:p>
    <w:p w:rsidR="00701649" w:rsidRDefault="00DD2499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Datum</w:t>
      </w:r>
    </w:p>
    <w:p w:rsidR="00701649" w:rsidRDefault="00701649"/>
    <w:p w:rsidR="00701649" w:rsidRDefault="00F56867">
      <w:r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>
            <wp:extent cx="5489554" cy="9916887"/>
            <wp:effectExtent l="0" t="0" r="0" b="8255"/>
            <wp:docPr id="2" name="Afbeeld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54" cy="99168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629916</wp:posOffset>
                </wp:positionH>
                <wp:positionV relativeFrom="margin">
                  <wp:posOffset>8983995</wp:posOffset>
                </wp:positionV>
                <wp:extent cx="426723" cy="338456"/>
                <wp:effectExtent l="6034" t="13016" r="17460" b="17461"/>
                <wp:wrapSquare wrapText="bothSides"/>
                <wp:docPr id="3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Vorm 2" o:spid="_x0000_s1026" style="position:absolute;margin-left:49.6pt;margin-top:707.4pt;width:33.6pt;height:26.65pt;rotation:5898254fd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4850749</wp:posOffset>
                </wp:positionH>
                <wp:positionV relativeFrom="page">
                  <wp:posOffset>9792332</wp:posOffset>
                </wp:positionV>
                <wp:extent cx="338456" cy="426723"/>
                <wp:effectExtent l="13016" t="6034" r="17461" b="17460"/>
                <wp:wrapSquare wrapText="bothSides"/>
                <wp:docPr id="4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338456" cy="426723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style="position:absolute;margin-left:381.95pt;margin-top:771.05pt;width:26.65pt;height:33.6pt;rotation:5898254fd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338456,4267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" adj="-11796480,,5400" path="m44109,at,,88218,88218,44109,,,44109l,382614at,338505,88218,426723,,382614,44109,426723l294347,426723at250238,338505,338456,426723,294347,426723,338456,382614l338456,44109at250238,,338456,88218,338456,44109,294347,l44109,xe" fillcolor="#4472c4" stroked="f">
                <v:stroke joinstyle="miter"/>
                <v:formulas/>
                <v:path arrowok="t" o:connecttype="custom" o:connectlocs="169228,0;338456,213362;169228,426723;0,213362" o:connectangles="270,0,90,180" textboxrect="12919,12919,325537,413804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514986</wp:posOffset>
                </wp:positionH>
                <wp:positionV relativeFrom="margin">
                  <wp:posOffset>6546232</wp:posOffset>
                </wp:positionV>
                <wp:extent cx="426723" cy="338456"/>
                <wp:effectExtent l="6034" t="13016" r="17460" b="17461"/>
                <wp:wrapSquare wrapText="bothSides"/>
                <wp:docPr id="5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style="position:absolute;margin-left:40.55pt;margin-top:515.45pt;width:33.6pt;height:26.65pt;rotation:5898254fd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382270</wp:posOffset>
                </wp:positionH>
                <wp:positionV relativeFrom="margin">
                  <wp:posOffset>3692526</wp:posOffset>
                </wp:positionV>
                <wp:extent cx="426723" cy="338456"/>
                <wp:effectExtent l="6034" t="13016" r="17460" b="17461"/>
                <wp:wrapSquare wrapText="bothSides"/>
                <wp:docPr id="6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style="position:absolute;margin-left:30.1pt;margin-top:290.75pt;width:33.6pt;height:26.65pt;rotation:5898254fd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1374778</wp:posOffset>
                </wp:positionH>
                <wp:positionV relativeFrom="margin">
                  <wp:posOffset>624221</wp:posOffset>
                </wp:positionV>
                <wp:extent cx="426723" cy="338456"/>
                <wp:effectExtent l="6034" t="13016" r="17460" b="17461"/>
                <wp:wrapSquare wrapText="bothSides"/>
                <wp:docPr id="8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noProof/>
                                <w:color w:val="FFFFFF"/>
                                <w:sz w:val="32"/>
                                <w:szCs w:val="36"/>
                              </w:rPr>
                              <w:drawing>
                                <wp:inline distT="0" distB="0" distL="0" distR="0">
                                  <wp:extent cx="221613" cy="270058"/>
                                  <wp:effectExtent l="0" t="0" r="6987" b="0"/>
                                  <wp:docPr id="25" name="Afbeelding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613" cy="270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style="position:absolute;margin-left:108.25pt;margin-top:49.15pt;width:33.6pt;height:26.65pt;rotation:5898254fd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3</w:t>
                      </w:r>
                      <w:r>
                        <w:rPr>
                          <w:rFonts w:ascii="Calibri Light" w:eastAsia="Times New Roman" w:hAnsi="Calibri Light"/>
                          <w:i/>
                          <w:iCs/>
                          <w:noProof/>
                          <w:color w:val="FFFFFF"/>
                          <w:sz w:val="32"/>
                          <w:szCs w:val="36"/>
                        </w:rPr>
                        <w:drawing>
                          <wp:inline distT="0" distB="0" distL="0" distR="0">
                            <wp:extent cx="221613" cy="270058"/>
                            <wp:effectExtent l="0" t="0" r="6987" b="0"/>
                            <wp:docPr id="25" name="Afbeelding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613" cy="2700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4639304</wp:posOffset>
                </wp:positionH>
                <wp:positionV relativeFrom="margin">
                  <wp:posOffset>-605163</wp:posOffset>
                </wp:positionV>
                <wp:extent cx="489588" cy="403863"/>
                <wp:effectExtent l="4762" t="14288" r="10475" b="10474"/>
                <wp:wrapSquare wrapText="bothSides"/>
                <wp:docPr id="9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89588" cy="403863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style="position:absolute;margin-left:365.3pt;margin-top:-47.65pt;width:38.55pt;height:31.8pt;rotation:5898254fd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89588,40386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" adj="-11796480,,5400" path="m52633,at,,105266,105266,52633,,,52633l,351230at,298597,105266,403863,,351230,52633,403863l436955,403863at384322,298597,489588,403863,436955,403863,489588,351230l489588,52633at384322,,489588,105266,489588,52633,436955,l52633,xe" fillcolor="#4472c4" stroked="f">
                <v:stroke joinstyle="miter"/>
                <v:formulas/>
                <v:path arrowok="t" o:connecttype="custom" o:connectlocs="244794,0;489588,201932;244794,403863;0,201932" o:connectangles="270,0,90,180" textboxrect="15416,15416,474172,38844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D2499"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721356</wp:posOffset>
                </wp:positionH>
                <wp:positionV relativeFrom="margin">
                  <wp:posOffset>-563227</wp:posOffset>
                </wp:positionV>
                <wp:extent cx="426723" cy="338456"/>
                <wp:effectExtent l="6034" t="13016" r="17460" b="17461"/>
                <wp:wrapSquare wrapText="bothSides"/>
                <wp:docPr id="10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style="position:absolute;margin-left:56.8pt;margin-top:-44.35pt;width:33.6pt;height:26.65pt;rotation:5898254fd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01649" w:rsidRDefault="00F56867" w:rsidP="00F56867">
      <w:pPr>
        <w:tabs>
          <w:tab w:val="left" w:pos="8004"/>
        </w:tabs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lastRenderedPageBreak/>
        <w:tab/>
      </w: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32"/>
          <w:szCs w:val="32"/>
        </w:rPr>
      </w:pPr>
    </w:p>
    <w:p w:rsidR="00701649" w:rsidRDefault="00701649">
      <w:pPr>
        <w:jc w:val="right"/>
        <w:rPr>
          <w:rFonts w:ascii="Agency FB" w:hAnsi="Agency FB"/>
          <w:sz w:val="32"/>
          <w:szCs w:val="32"/>
        </w:rPr>
      </w:pPr>
    </w:p>
    <w:p w:rsidR="00701649" w:rsidRDefault="00701649">
      <w:pPr>
        <w:jc w:val="right"/>
        <w:rPr>
          <w:rFonts w:ascii="Agency FB" w:hAnsi="Agency FB"/>
          <w:sz w:val="32"/>
          <w:szCs w:val="32"/>
        </w:rPr>
      </w:pPr>
    </w:p>
    <w:p w:rsidR="00701649" w:rsidRDefault="00701649">
      <w:pPr>
        <w:jc w:val="right"/>
        <w:rPr>
          <w:rFonts w:ascii="Agency FB" w:hAnsi="Agency FB"/>
          <w:sz w:val="32"/>
          <w:szCs w:val="32"/>
        </w:rPr>
      </w:pPr>
    </w:p>
    <w:p w:rsidR="00701649" w:rsidRDefault="00701649">
      <w:pPr>
        <w:rPr>
          <w:rFonts w:ascii="Agency FB" w:hAnsi="Agency FB"/>
          <w:sz w:val="48"/>
          <w:szCs w:val="48"/>
        </w:rPr>
      </w:pPr>
    </w:p>
    <w:p w:rsidR="00701649" w:rsidRDefault="00DD2499">
      <w:pPr>
        <w:rPr>
          <w:rFonts w:ascii="Agency FB" w:hAnsi="Agency FB"/>
          <w:sz w:val="48"/>
          <w:szCs w:val="48"/>
        </w:rPr>
      </w:pPr>
      <w:r>
        <w:rPr>
          <w:rFonts w:ascii="Agency FB" w:hAnsi="Agency FB"/>
          <w:sz w:val="48"/>
          <w:szCs w:val="48"/>
        </w:rPr>
        <w:t>Hoofdpagina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lastRenderedPageBreak/>
        <w:t xml:space="preserve">1 – </w:t>
      </w:r>
      <w:r w:rsidR="00F56867">
        <w:rPr>
          <w:rFonts w:ascii="Calibri Light" w:hAnsi="Calibri Light" w:cs="Calibri Light"/>
          <w:sz w:val="30"/>
          <w:szCs w:val="30"/>
        </w:rPr>
        <w:t>Het</w:t>
      </w:r>
      <w:r>
        <w:rPr>
          <w:rFonts w:ascii="Calibri Light" w:hAnsi="Calibri Light" w:cs="Calibri Light"/>
          <w:sz w:val="30"/>
          <w:szCs w:val="30"/>
        </w:rPr>
        <w:t xml:space="preserve"> Logo.</w:t>
      </w:r>
      <w:r>
        <w:rPr>
          <w:rFonts w:ascii="Calibri Light" w:hAnsi="Calibri Light" w:cs="Calibri Light"/>
          <w:sz w:val="30"/>
          <w:szCs w:val="30"/>
        </w:rPr>
        <w:t xml:space="preserve">    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Als je op </w:t>
      </w:r>
      <w:r w:rsidR="00F56867">
        <w:rPr>
          <w:rFonts w:ascii="Calibri Light" w:hAnsi="Calibri Light" w:cs="Calibri Light"/>
          <w:sz w:val="30"/>
          <w:szCs w:val="30"/>
        </w:rPr>
        <w:t>het</w:t>
      </w:r>
      <w:r>
        <w:rPr>
          <w:rFonts w:ascii="Calibri Light" w:hAnsi="Calibri Light" w:cs="Calibri Light"/>
          <w:sz w:val="30"/>
          <w:szCs w:val="30"/>
        </w:rPr>
        <w:t xml:space="preserve"> logo klikt word je teruggestuurd naar de Hoofdpagina.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2 – De Navigatiebar.</w:t>
      </w:r>
      <w:r>
        <w:rPr>
          <w:rFonts w:ascii="Calibri Light" w:hAnsi="Calibri Light" w:cs="Calibri Light"/>
          <w:sz w:val="30"/>
          <w:szCs w:val="30"/>
        </w:rPr>
        <w:tab/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De navigatie bestaat uit 6 onderdelen, hier zitten 2 </w:t>
      </w:r>
      <w:proofErr w:type="spellStart"/>
      <w:r>
        <w:rPr>
          <w:rFonts w:ascii="Calibri Light" w:hAnsi="Calibri Light" w:cs="Calibri Light"/>
          <w:sz w:val="30"/>
          <w:szCs w:val="30"/>
        </w:rPr>
        <w:t>dropdown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menu’s in. De navigatiebar bestaat uit: Home, </w:t>
      </w:r>
      <w:proofErr w:type="spellStart"/>
      <w:r>
        <w:rPr>
          <w:rFonts w:ascii="Calibri Light" w:hAnsi="Calibri Light" w:cs="Calibri Light"/>
          <w:sz w:val="30"/>
          <w:szCs w:val="30"/>
        </w:rPr>
        <w:t>Collaborations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, News &amp; Events, </w:t>
      </w:r>
      <w:proofErr w:type="spellStart"/>
      <w:r>
        <w:rPr>
          <w:rFonts w:ascii="Calibri Light" w:hAnsi="Calibri Light" w:cs="Calibri Light"/>
          <w:sz w:val="30"/>
          <w:szCs w:val="30"/>
        </w:rPr>
        <w:t>Projects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, Contact </w:t>
      </w:r>
      <w:proofErr w:type="spellStart"/>
      <w:r>
        <w:rPr>
          <w:rFonts w:ascii="Calibri Light" w:hAnsi="Calibri Light" w:cs="Calibri Light"/>
          <w:sz w:val="30"/>
          <w:szCs w:val="30"/>
        </w:rPr>
        <w:t>us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e</w:t>
      </w:r>
      <w:r>
        <w:rPr>
          <w:rFonts w:ascii="Calibri Light" w:hAnsi="Calibri Light" w:cs="Calibri Light"/>
          <w:sz w:val="30"/>
          <w:szCs w:val="30"/>
        </w:rPr>
        <w:t>n Login.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3 – De “slider”.</w:t>
      </w:r>
      <w:r>
        <w:rPr>
          <w:rFonts w:ascii="Calibri Light" w:hAnsi="Calibri Light" w:cs="Calibri Light"/>
          <w:sz w:val="30"/>
          <w:szCs w:val="30"/>
        </w:rPr>
        <w:tab/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De slider bestaat uit 2 afbeeldingen. Deze switchen elke paar seconden.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4 – News &amp; Events.</w:t>
      </w:r>
      <w:r>
        <w:rPr>
          <w:rFonts w:ascii="Calibri Light" w:hAnsi="Calibri Light" w:cs="Calibri Light"/>
          <w:sz w:val="30"/>
          <w:szCs w:val="30"/>
        </w:rPr>
        <w:tab/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Dit laat de laatste News &amp; Events zien.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5 – </w:t>
      </w:r>
      <w:proofErr w:type="spellStart"/>
      <w:r>
        <w:rPr>
          <w:rFonts w:ascii="Calibri Light" w:hAnsi="Calibri Light" w:cs="Calibri Light"/>
          <w:sz w:val="30"/>
          <w:szCs w:val="30"/>
        </w:rPr>
        <w:t>Collaboration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.     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Dit laat alle organisaties en scholen zien die met elkaar hebben </w:t>
      </w:r>
      <w:r>
        <w:rPr>
          <w:rFonts w:ascii="Calibri Light" w:hAnsi="Calibri Light" w:cs="Calibri Light"/>
          <w:sz w:val="30"/>
          <w:szCs w:val="30"/>
        </w:rPr>
        <w:t>samengewerkt. Als je er op klikt ga je naar hun informatiepagina.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6 – </w:t>
      </w:r>
      <w:proofErr w:type="spellStart"/>
      <w:r>
        <w:rPr>
          <w:rFonts w:ascii="Calibri Light" w:hAnsi="Calibri Light" w:cs="Calibri Light"/>
          <w:sz w:val="30"/>
          <w:szCs w:val="30"/>
        </w:rPr>
        <w:t>Footernavigation</w:t>
      </w:r>
      <w:proofErr w:type="spellEnd"/>
      <w:r>
        <w:rPr>
          <w:rFonts w:ascii="Calibri Light" w:hAnsi="Calibri Light" w:cs="Calibri Light"/>
          <w:sz w:val="30"/>
          <w:szCs w:val="30"/>
        </w:rPr>
        <w:t>.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De </w:t>
      </w:r>
      <w:proofErr w:type="spellStart"/>
      <w:r>
        <w:rPr>
          <w:rFonts w:ascii="Calibri Light" w:hAnsi="Calibri Light" w:cs="Calibri Light"/>
          <w:sz w:val="30"/>
          <w:szCs w:val="30"/>
        </w:rPr>
        <w:t>footernavigation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bestaat uit 3 onderdelen. Een button dat als je er op klikt je naar “contact </w:t>
      </w:r>
      <w:proofErr w:type="spellStart"/>
      <w:r>
        <w:rPr>
          <w:rFonts w:ascii="Calibri Light" w:hAnsi="Calibri Light" w:cs="Calibri Light"/>
          <w:sz w:val="30"/>
          <w:szCs w:val="30"/>
        </w:rPr>
        <w:t>us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” verwijst, en 2 links die je naar de facebook en </w:t>
      </w:r>
      <w:proofErr w:type="spellStart"/>
      <w:r>
        <w:rPr>
          <w:rFonts w:ascii="Calibri Light" w:hAnsi="Calibri Light" w:cs="Calibri Light"/>
          <w:sz w:val="30"/>
          <w:szCs w:val="30"/>
        </w:rPr>
        <w:t>instagram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pagina v</w:t>
      </w:r>
      <w:r>
        <w:rPr>
          <w:rFonts w:ascii="Calibri Light" w:hAnsi="Calibri Light" w:cs="Calibri Light"/>
          <w:sz w:val="30"/>
          <w:szCs w:val="30"/>
        </w:rPr>
        <w:t xml:space="preserve">erwijzen.   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7 – Top </w:t>
      </w:r>
      <w:proofErr w:type="spellStart"/>
      <w:r>
        <w:rPr>
          <w:rFonts w:ascii="Calibri Light" w:hAnsi="Calibri Light" w:cs="Calibri Light"/>
          <w:sz w:val="30"/>
          <w:szCs w:val="30"/>
        </w:rPr>
        <w:t>scroll</w:t>
      </w:r>
      <w:proofErr w:type="spellEnd"/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Als je op deze button klikt word je naar boven </w:t>
      </w:r>
      <w:proofErr w:type="spellStart"/>
      <w:r>
        <w:rPr>
          <w:rFonts w:ascii="Calibri Light" w:hAnsi="Calibri Light" w:cs="Calibri Light"/>
          <w:sz w:val="30"/>
          <w:szCs w:val="30"/>
        </w:rPr>
        <w:t>gescrolled</w:t>
      </w:r>
      <w:proofErr w:type="spellEnd"/>
      <w:r>
        <w:rPr>
          <w:rFonts w:ascii="Calibri Light" w:hAnsi="Calibri Light" w:cs="Calibri Light"/>
          <w:sz w:val="30"/>
          <w:szCs w:val="30"/>
        </w:rPr>
        <w:t>.</w:t>
      </w:r>
    </w:p>
    <w:p w:rsidR="00701649" w:rsidRDefault="00701649"/>
    <w:p w:rsidR="00701649" w:rsidRDefault="00701649"/>
    <w:p w:rsidR="00701649" w:rsidRDefault="00F56867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noProof/>
          <w:sz w:val="30"/>
          <w:szCs w:val="30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-638810</wp:posOffset>
            </wp:positionH>
            <wp:positionV relativeFrom="paragraph">
              <wp:posOffset>-516255</wp:posOffset>
            </wp:positionV>
            <wp:extent cx="7053946" cy="11621383"/>
            <wp:effectExtent l="0" t="0" r="0" b="0"/>
            <wp:wrapNone/>
            <wp:docPr id="11" name="Afbeeld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3946" cy="116213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01649" w:rsidRDefault="00DD2499"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4825367</wp:posOffset>
                </wp:positionH>
                <wp:positionV relativeFrom="margin">
                  <wp:posOffset>862980</wp:posOffset>
                </wp:positionV>
                <wp:extent cx="426723" cy="338456"/>
                <wp:effectExtent l="6034" t="13016" r="17460" b="17461"/>
                <wp:wrapSquare wrapText="bothSides"/>
                <wp:docPr id="12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style="position:absolute;margin-left:379.95pt;margin-top:67.95pt;width:33.6pt;height:26.65pt;rotation:5898254fd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2986408</wp:posOffset>
                </wp:positionH>
                <wp:positionV relativeFrom="margin">
                  <wp:posOffset>862980</wp:posOffset>
                </wp:positionV>
                <wp:extent cx="426723" cy="338456"/>
                <wp:effectExtent l="6034" t="13016" r="17460" b="17461"/>
                <wp:wrapSquare wrapText="bothSides"/>
                <wp:docPr id="13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margin-left:235.15pt;margin-top:67.95pt;width:33.6pt;height:26.65pt;rotation:5898254fd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561326</wp:posOffset>
                </wp:positionH>
                <wp:positionV relativeFrom="page">
                  <wp:posOffset>1662430</wp:posOffset>
                </wp:positionV>
                <wp:extent cx="338456" cy="426723"/>
                <wp:effectExtent l="13016" t="6034" r="17461" b="17460"/>
                <wp:wrapSquare wrapText="bothSides"/>
                <wp:docPr id="15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338456" cy="426723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noProof/>
                                <w:color w:val="FFFFFF"/>
                                <w:sz w:val="32"/>
                                <w:szCs w:val="36"/>
                              </w:rPr>
                              <w:drawing>
                                <wp:inline distT="0" distB="0" distL="0" distR="0">
                                  <wp:extent cx="221613" cy="270058"/>
                                  <wp:effectExtent l="0" t="0" r="6987" b="0"/>
                                  <wp:docPr id="14" name="Afbeelding 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613" cy="270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margin-left:44.2pt;margin-top:130.9pt;width:26.65pt;height:33.6pt;rotation:5898254fd;z-index: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338456,4267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" adj="-11796480,,5400" path="m44109,at,,88218,88218,44109,,,44109l,382614at,338505,88218,426723,,382614,44109,426723l294347,426723at250238,338505,338456,426723,294347,426723,338456,382614l338456,44109at250238,,338456,88218,338456,44109,294347,l44109,xe" fillcolor="#4472c4" stroked="f">
                <v:stroke joinstyle="miter"/>
                <v:formulas/>
                <v:path arrowok="t" o:connecttype="custom" o:connectlocs="169228,0;338456,213362;169228,426723;0,213362" o:connectangles="270,0,90,180" textboxrect="12919,12919,325537,413804"/>
                <v:textbox>
                  <w:txbxContent>
                    <w:p w:rsidR="00701649" w:rsidRDefault="00DD2499">
                      <w:pPr>
                        <w:jc w:val="center"/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1</w:t>
                      </w:r>
                      <w:r>
                        <w:rPr>
                          <w:rFonts w:ascii="Calibri Light" w:eastAsia="Times New Roman" w:hAnsi="Calibri Light"/>
                          <w:i/>
                          <w:iCs/>
                          <w:noProof/>
                          <w:color w:val="FFFFFF"/>
                          <w:sz w:val="32"/>
                          <w:szCs w:val="36"/>
                        </w:rPr>
                        <w:drawing>
                          <wp:inline distT="0" distB="0" distL="0" distR="0">
                            <wp:extent cx="221613" cy="270058"/>
                            <wp:effectExtent l="0" t="0" r="6987" b="0"/>
                            <wp:docPr id="14" name="Afbeelding 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613" cy="2700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1331590</wp:posOffset>
                </wp:positionH>
                <wp:positionV relativeFrom="margin">
                  <wp:posOffset>862980</wp:posOffset>
                </wp:positionV>
                <wp:extent cx="426723" cy="338456"/>
                <wp:effectExtent l="6034" t="13016" r="17460" b="17461"/>
                <wp:wrapSquare wrapText="bothSides"/>
                <wp:docPr id="16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104.85pt;margin-top:67.95pt;width:33.6pt;height:26.65pt;rotation:5898254fd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992504</wp:posOffset>
                </wp:positionH>
                <wp:positionV relativeFrom="margin">
                  <wp:posOffset>2452371</wp:posOffset>
                </wp:positionV>
                <wp:extent cx="426723" cy="338456"/>
                <wp:effectExtent l="6034" t="13016" r="17460" b="17461"/>
                <wp:wrapSquare wrapText="bothSides"/>
                <wp:docPr id="17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style="position:absolute;margin-left:78.15pt;margin-top:193.1pt;width:33.6pt;height:26.65pt;rotation:5898254fd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F56867" w:rsidRDefault="00F56867">
      <w:pPr>
        <w:rPr>
          <w:rFonts w:ascii="Agency FB" w:hAnsi="Agency FB" w:cs="Calibri Light"/>
          <w:sz w:val="48"/>
          <w:szCs w:val="48"/>
        </w:rPr>
      </w:pPr>
      <w:bookmarkStart w:id="0" w:name="_GoBack"/>
      <w:bookmarkEnd w:id="0"/>
    </w:p>
    <w:p w:rsidR="00701649" w:rsidRDefault="00DD2499">
      <w:pPr>
        <w:rPr>
          <w:rFonts w:ascii="Agency FB" w:hAnsi="Agency FB" w:cs="Calibri Light"/>
          <w:sz w:val="48"/>
          <w:szCs w:val="48"/>
        </w:rPr>
      </w:pPr>
      <w:r>
        <w:rPr>
          <w:rFonts w:ascii="Agency FB" w:hAnsi="Agency FB" w:cs="Calibri Light"/>
          <w:sz w:val="48"/>
          <w:szCs w:val="48"/>
        </w:rPr>
        <w:lastRenderedPageBreak/>
        <w:t>News &amp; Events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1 – Enter </w:t>
      </w:r>
      <w:proofErr w:type="spellStart"/>
      <w:r>
        <w:rPr>
          <w:rFonts w:ascii="Calibri Light" w:hAnsi="Calibri Light" w:cs="Calibri Light"/>
          <w:sz w:val="30"/>
          <w:szCs w:val="30"/>
        </w:rPr>
        <w:t>Keyword</w:t>
      </w:r>
      <w:proofErr w:type="spellEnd"/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Hier zet je een trefwoord neer zodat je snel kan opzoeken naar wat je zoekt.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2 – </w:t>
      </w:r>
      <w:r>
        <w:rPr>
          <w:rFonts w:ascii="Calibri Light" w:hAnsi="Calibri Light" w:cs="Calibri Light"/>
          <w:sz w:val="30"/>
          <w:szCs w:val="30"/>
        </w:rPr>
        <w:t>Select date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Hier selecteer je de datum van de post die je zoekt.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3 – </w:t>
      </w:r>
      <w:proofErr w:type="spellStart"/>
      <w:r>
        <w:rPr>
          <w:rFonts w:ascii="Calibri Light" w:hAnsi="Calibri Light" w:cs="Calibri Light"/>
          <w:sz w:val="30"/>
          <w:szCs w:val="30"/>
        </w:rPr>
        <w:t>Category</w:t>
      </w:r>
      <w:proofErr w:type="spellEnd"/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Hier kunt je uit een aantal categorieën kiezen zodat je makkelijk het gene kunt vinden dat je zoekt.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4 – </w:t>
      </w:r>
      <w:proofErr w:type="spellStart"/>
      <w:r>
        <w:rPr>
          <w:rFonts w:ascii="Calibri Light" w:hAnsi="Calibri Light" w:cs="Calibri Light"/>
          <w:sz w:val="30"/>
          <w:szCs w:val="30"/>
        </w:rPr>
        <w:t>Submit</w:t>
      </w:r>
      <w:proofErr w:type="spellEnd"/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Als je alles hebt ingevuld klikt je op de </w:t>
      </w:r>
      <w:proofErr w:type="spellStart"/>
      <w:r>
        <w:rPr>
          <w:rFonts w:ascii="Calibri Light" w:hAnsi="Calibri Light" w:cs="Calibri Light"/>
          <w:sz w:val="30"/>
          <w:szCs w:val="30"/>
        </w:rPr>
        <w:t>submit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knop, als je da</w:t>
      </w:r>
      <w:r>
        <w:rPr>
          <w:rFonts w:ascii="Calibri Light" w:hAnsi="Calibri Light" w:cs="Calibri Light"/>
          <w:sz w:val="30"/>
          <w:szCs w:val="30"/>
        </w:rPr>
        <w:t xml:space="preserve">t hebt gedaan komen de </w:t>
      </w:r>
      <w:proofErr w:type="spellStart"/>
      <w:r>
        <w:rPr>
          <w:rFonts w:ascii="Calibri Light" w:hAnsi="Calibri Light" w:cs="Calibri Light"/>
          <w:sz w:val="30"/>
          <w:szCs w:val="30"/>
        </w:rPr>
        <w:t>posts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tevoorschijn met de kenmerken van de dingen die je hebt </w:t>
      </w:r>
      <w:proofErr w:type="spellStart"/>
      <w:r>
        <w:rPr>
          <w:rFonts w:ascii="Calibri Light" w:hAnsi="Calibri Light" w:cs="Calibri Light"/>
          <w:sz w:val="30"/>
          <w:szCs w:val="30"/>
        </w:rPr>
        <w:t>ingevult</w:t>
      </w:r>
      <w:proofErr w:type="spellEnd"/>
      <w:r>
        <w:rPr>
          <w:rFonts w:ascii="Calibri Light" w:hAnsi="Calibri Light" w:cs="Calibri Light"/>
          <w:sz w:val="30"/>
          <w:szCs w:val="30"/>
        </w:rPr>
        <w:t>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5 – De </w:t>
      </w:r>
      <w:proofErr w:type="spellStart"/>
      <w:r>
        <w:rPr>
          <w:rFonts w:ascii="Calibri Light" w:hAnsi="Calibri Light" w:cs="Calibri Light"/>
          <w:sz w:val="30"/>
          <w:szCs w:val="30"/>
        </w:rPr>
        <w:t>posts</w:t>
      </w:r>
      <w:proofErr w:type="spellEnd"/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Hier komen alle </w:t>
      </w:r>
      <w:proofErr w:type="spellStart"/>
      <w:r>
        <w:rPr>
          <w:rFonts w:ascii="Calibri Light" w:hAnsi="Calibri Light" w:cs="Calibri Light"/>
          <w:sz w:val="30"/>
          <w:szCs w:val="30"/>
        </w:rPr>
        <w:t>posts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terecht. Als je er op klikt word je verwezen naar de bijbehorende pagina.</w: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r>
        <w:rPr>
          <w:rFonts w:ascii="Calibri Light" w:hAnsi="Calibri Light" w:cs="Calibri Light"/>
          <w:noProof/>
          <w:sz w:val="30"/>
          <w:szCs w:val="30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-584292</wp:posOffset>
            </wp:positionV>
            <wp:extent cx="6623566" cy="11965490"/>
            <wp:effectExtent l="0" t="0" r="5834" b="0"/>
            <wp:wrapNone/>
            <wp:docPr id="18" name="Afbeeld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566" cy="119654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345437</wp:posOffset>
                </wp:positionH>
                <wp:positionV relativeFrom="margin">
                  <wp:posOffset>1464947</wp:posOffset>
                </wp:positionV>
                <wp:extent cx="426723" cy="338456"/>
                <wp:effectExtent l="6034" t="13016" r="17460" b="17461"/>
                <wp:wrapSquare wrapText="bothSides"/>
                <wp:docPr id="19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style="position:absolute;margin-left:27.2pt;margin-top:115.35pt;width:33.6pt;height:26.65pt;rotation:5898254fd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rPr>
          <w:rFonts w:ascii="Agency FB" w:hAnsi="Agency FB" w:cs="Calibri Light"/>
          <w:sz w:val="48"/>
          <w:szCs w:val="48"/>
        </w:rPr>
      </w:pPr>
      <w:proofErr w:type="spellStart"/>
      <w:r>
        <w:rPr>
          <w:rFonts w:ascii="Agency FB" w:hAnsi="Agency FB" w:cs="Calibri Light"/>
          <w:sz w:val="48"/>
          <w:szCs w:val="48"/>
        </w:rPr>
        <w:t>Projects</w:t>
      </w:r>
      <w:proofErr w:type="spellEnd"/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1 – De </w:t>
      </w:r>
      <w:r>
        <w:rPr>
          <w:rFonts w:ascii="Calibri Light" w:hAnsi="Calibri Light" w:cs="Calibri Light"/>
          <w:sz w:val="30"/>
          <w:szCs w:val="30"/>
        </w:rPr>
        <w:t>Projecten</w:t>
      </w:r>
    </w:p>
    <w:p w:rsidR="00701649" w:rsidRDefault="00DD2499">
      <w:pPr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Hier komen alle projecten tevoorschijn. Als je er op klikt verwijst het je naar de bij behorende pagina.</w:t>
      </w:r>
    </w:p>
    <w:p w:rsidR="00701649" w:rsidRDefault="00DD2499">
      <w:r>
        <w:rPr>
          <w:rFonts w:ascii="Calibri Light" w:hAnsi="Calibri Light" w:cs="Calibri Light"/>
          <w:noProof/>
          <w:sz w:val="30"/>
          <w:szCs w:val="30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-409760</wp:posOffset>
            </wp:positionV>
            <wp:extent cx="6868890" cy="12408654"/>
            <wp:effectExtent l="0" t="0" r="8160" b="0"/>
            <wp:wrapNone/>
            <wp:docPr id="20" name="Afbeelding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8890" cy="124086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2372361</wp:posOffset>
                </wp:positionH>
                <wp:positionV relativeFrom="margin">
                  <wp:posOffset>1484634</wp:posOffset>
                </wp:positionV>
                <wp:extent cx="426723" cy="338456"/>
                <wp:effectExtent l="6034" t="13016" r="17460" b="17461"/>
                <wp:wrapSquare wrapText="bothSides"/>
                <wp:docPr id="21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style="position:absolute;margin-left:186.8pt;margin-top:116.9pt;width:33.6pt;height:26.65pt;rotation:5898254fd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DD2499">
      <w:r>
        <w:rPr>
          <w:rFonts w:ascii="Agency FB" w:hAnsi="Agency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posOffset>2176780</wp:posOffset>
                </wp:positionH>
                <wp:positionV relativeFrom="margin">
                  <wp:posOffset>2649223</wp:posOffset>
                </wp:positionV>
                <wp:extent cx="426723" cy="338456"/>
                <wp:effectExtent l="6034" t="13016" r="17460" b="17461"/>
                <wp:wrapSquare wrapText="bothSides"/>
                <wp:docPr id="22" name="AutoV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13">
                          <a:off x="0" y="0"/>
                          <a:ext cx="426723" cy="338456"/>
                        </a:xfrm>
                        <a:custGeom>
                          <a:avLst>
                            <a:gd name="f10" fmla="val 2815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2815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solidFill>
                          <a:srgbClr val="4472C4"/>
                        </a:solidFill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:rsidR="00701649" w:rsidRDefault="00DD2499">
                            <w:pPr>
                              <w:jc w:val="center"/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i/>
                                <w:iCs/>
                                <w:color w:val="FFFFFF"/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position:absolute;margin-left:171.4pt;margin-top:208.6pt;width:33.6pt;height:26.65pt;rotation:5898254fd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coordsize="426723,33845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" adj="-11796480,,5400" path="m44109,at,,88218,88218,44109,,,44109l,294347at,250238,88218,338456,,294347,44109,338456l382614,338456at338505,250238,426723,338456,382614,338456,426723,294347l426723,44109at338505,,426723,88218,426723,44109,382614,l44109,xe" fillcolor="#4472c4" stroked="f">
                <v:stroke joinstyle="miter"/>
                <v:formulas/>
                <v:path arrowok="t" o:connecttype="custom" o:connectlocs="213362,0;426723,169228;213362,338456;0,169228" o:connectangles="270,0,90,180" textboxrect="12919,12919,413804,325537"/>
                <v:textbox>
                  <w:txbxContent>
                    <w:p w:rsidR="00701649" w:rsidRDefault="00DD2499">
                      <w:pPr>
                        <w:jc w:val="center"/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</w:pPr>
                      <w:r>
                        <w:rPr>
                          <w:rFonts w:ascii="Calibri Light" w:eastAsia="Times New Roman" w:hAnsi="Calibri Light"/>
                          <w:i/>
                          <w:iCs/>
                          <w:color w:val="FFFFFF"/>
                          <w:sz w:val="32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tabs>
          <w:tab w:val="left" w:pos="1989"/>
        </w:tabs>
        <w:rPr>
          <w:rFonts w:ascii="Calibri Light" w:hAnsi="Calibri Light" w:cs="Calibri Light"/>
          <w:sz w:val="30"/>
          <w:szCs w:val="30"/>
        </w:rPr>
      </w:pPr>
    </w:p>
    <w:p w:rsidR="00701649" w:rsidRDefault="00701649">
      <w:pPr>
        <w:tabs>
          <w:tab w:val="left" w:pos="1989"/>
        </w:tabs>
        <w:rPr>
          <w:rFonts w:ascii="Agency FB" w:hAnsi="Agency FB" w:cs="Calibri Light"/>
          <w:sz w:val="48"/>
          <w:szCs w:val="48"/>
        </w:rPr>
      </w:pPr>
    </w:p>
    <w:p w:rsidR="00701649" w:rsidRDefault="00701649">
      <w:pPr>
        <w:tabs>
          <w:tab w:val="left" w:pos="1989"/>
        </w:tabs>
        <w:rPr>
          <w:rFonts w:ascii="Agency FB" w:hAnsi="Agency FB" w:cs="Calibri Light"/>
          <w:sz w:val="48"/>
          <w:szCs w:val="48"/>
        </w:rPr>
      </w:pPr>
    </w:p>
    <w:p w:rsidR="00701649" w:rsidRDefault="00701649">
      <w:pPr>
        <w:tabs>
          <w:tab w:val="left" w:pos="1989"/>
        </w:tabs>
        <w:rPr>
          <w:rFonts w:ascii="Agency FB" w:hAnsi="Agency FB" w:cs="Calibri Light"/>
          <w:sz w:val="48"/>
          <w:szCs w:val="48"/>
        </w:rPr>
      </w:pPr>
    </w:p>
    <w:p w:rsidR="00701649" w:rsidRDefault="00701649">
      <w:pPr>
        <w:tabs>
          <w:tab w:val="left" w:pos="1989"/>
        </w:tabs>
        <w:rPr>
          <w:rFonts w:ascii="Agency FB" w:hAnsi="Agency FB" w:cs="Calibri Light"/>
          <w:sz w:val="48"/>
          <w:szCs w:val="48"/>
        </w:rPr>
      </w:pPr>
    </w:p>
    <w:p w:rsidR="00701649" w:rsidRDefault="00701649">
      <w:pPr>
        <w:tabs>
          <w:tab w:val="left" w:pos="1989"/>
        </w:tabs>
        <w:rPr>
          <w:rFonts w:ascii="Agency FB" w:hAnsi="Agency FB" w:cs="Calibri Light"/>
          <w:sz w:val="48"/>
          <w:szCs w:val="48"/>
        </w:rPr>
      </w:pPr>
    </w:p>
    <w:p w:rsidR="00701649" w:rsidRDefault="00DD2499">
      <w:pPr>
        <w:tabs>
          <w:tab w:val="left" w:pos="1989"/>
        </w:tabs>
      </w:pPr>
      <w:r>
        <w:rPr>
          <w:rFonts w:ascii="Agency FB" w:hAnsi="Agency FB" w:cs="Calibri Light"/>
          <w:sz w:val="48"/>
          <w:szCs w:val="48"/>
        </w:rPr>
        <w:lastRenderedPageBreak/>
        <w:t>Contact</w:t>
      </w:r>
    </w:p>
    <w:p w:rsidR="00701649" w:rsidRDefault="00DD2499">
      <w:pPr>
        <w:tabs>
          <w:tab w:val="left" w:pos="1989"/>
        </w:tabs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>1 – Email</w:t>
      </w:r>
    </w:p>
    <w:p w:rsidR="00701649" w:rsidRDefault="00DD2499">
      <w:pPr>
        <w:tabs>
          <w:tab w:val="left" w:pos="1989"/>
        </w:tabs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Hier vul je de Email in voor de contact form. Deze checkt of je een </w:t>
      </w:r>
      <w:proofErr w:type="spellStart"/>
      <w:r>
        <w:rPr>
          <w:rFonts w:ascii="Calibri Light" w:hAnsi="Calibri Light" w:cs="Calibri Light"/>
          <w:sz w:val="30"/>
          <w:szCs w:val="30"/>
        </w:rPr>
        <w:t>valid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email hebt </w:t>
      </w:r>
      <w:r>
        <w:rPr>
          <w:rFonts w:ascii="Calibri Light" w:hAnsi="Calibri Light" w:cs="Calibri Light"/>
          <w:sz w:val="30"/>
          <w:szCs w:val="30"/>
        </w:rPr>
        <w:t>ingevoerd (dus dat het eindigt met een @iets.)</w:t>
      </w:r>
    </w:p>
    <w:p w:rsidR="00701649" w:rsidRDefault="00701649">
      <w:pPr>
        <w:tabs>
          <w:tab w:val="left" w:pos="1989"/>
        </w:tabs>
        <w:rPr>
          <w:rFonts w:ascii="Calibri Light" w:hAnsi="Calibri Light" w:cs="Calibri Light"/>
          <w:sz w:val="30"/>
          <w:szCs w:val="30"/>
        </w:rPr>
      </w:pPr>
    </w:p>
    <w:p w:rsidR="00701649" w:rsidRDefault="00DD2499">
      <w:pPr>
        <w:tabs>
          <w:tab w:val="left" w:pos="1989"/>
        </w:tabs>
        <w:rPr>
          <w:rFonts w:ascii="Calibri Light" w:hAnsi="Calibri Light" w:cs="Calibri Light"/>
          <w:sz w:val="30"/>
          <w:szCs w:val="30"/>
        </w:rPr>
      </w:pPr>
      <w:r>
        <w:rPr>
          <w:rFonts w:ascii="Calibri Light" w:hAnsi="Calibri Light" w:cs="Calibri Light"/>
          <w:sz w:val="30"/>
          <w:szCs w:val="30"/>
        </w:rPr>
        <w:t xml:space="preserve">2 – </w:t>
      </w:r>
      <w:proofErr w:type="spellStart"/>
      <w:r>
        <w:rPr>
          <w:rFonts w:ascii="Calibri Light" w:hAnsi="Calibri Light" w:cs="Calibri Light"/>
          <w:sz w:val="30"/>
          <w:szCs w:val="30"/>
        </w:rPr>
        <w:t>Send</w:t>
      </w:r>
      <w:proofErr w:type="spellEnd"/>
    </w:p>
    <w:p w:rsidR="00701649" w:rsidRDefault="00DD2499">
      <w:pPr>
        <w:tabs>
          <w:tab w:val="left" w:pos="1989"/>
        </w:tabs>
      </w:pPr>
      <w:r>
        <w:rPr>
          <w:rFonts w:ascii="Calibri Light" w:hAnsi="Calibri Light" w:cs="Calibri Light"/>
          <w:sz w:val="30"/>
          <w:szCs w:val="30"/>
        </w:rPr>
        <w:t xml:space="preserve">Wanneer je op </w:t>
      </w:r>
      <w:proofErr w:type="spellStart"/>
      <w:r>
        <w:rPr>
          <w:rFonts w:ascii="Calibri Light" w:hAnsi="Calibri Light" w:cs="Calibri Light"/>
          <w:sz w:val="30"/>
          <w:szCs w:val="30"/>
        </w:rPr>
        <w:t>Send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klikt checkt hij eerst of alle velden zijn </w:t>
      </w:r>
      <w:proofErr w:type="spellStart"/>
      <w:r>
        <w:rPr>
          <w:rFonts w:ascii="Calibri Light" w:hAnsi="Calibri Light" w:cs="Calibri Light"/>
          <w:sz w:val="30"/>
          <w:szCs w:val="30"/>
        </w:rPr>
        <w:t>ingevult</w:t>
      </w:r>
      <w:proofErr w:type="spellEnd"/>
      <w:r>
        <w:rPr>
          <w:rFonts w:ascii="Calibri Light" w:hAnsi="Calibri Light" w:cs="Calibri Light"/>
          <w:sz w:val="30"/>
          <w:szCs w:val="30"/>
        </w:rPr>
        <w:t>. Als dat niet zo is krijg je een melding dat je toch alle velden moet invullen. Als de Email niet correct is geeft hij dat ook a</w:t>
      </w:r>
      <w:r>
        <w:rPr>
          <w:rFonts w:ascii="Calibri Light" w:hAnsi="Calibri Light" w:cs="Calibri Light"/>
          <w:sz w:val="30"/>
          <w:szCs w:val="30"/>
        </w:rPr>
        <w:t xml:space="preserve">an. Wanneer alles correct word de </w:t>
      </w:r>
      <w:proofErr w:type="spellStart"/>
      <w:r>
        <w:rPr>
          <w:rFonts w:ascii="Calibri Light" w:hAnsi="Calibri Light" w:cs="Calibri Light"/>
          <w:sz w:val="30"/>
          <w:szCs w:val="30"/>
        </w:rPr>
        <w:t>message</w:t>
      </w:r>
      <w:proofErr w:type="spellEnd"/>
      <w:r>
        <w:rPr>
          <w:rFonts w:ascii="Calibri Light" w:hAnsi="Calibri Light" w:cs="Calibri Light"/>
          <w:sz w:val="30"/>
          <w:szCs w:val="30"/>
        </w:rPr>
        <w:t xml:space="preserve"> opgestuurd.</w:t>
      </w:r>
    </w:p>
    <w:sectPr w:rsidR="00701649"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499" w:rsidRDefault="00DD2499">
      <w:pPr>
        <w:spacing w:after="0" w:line="240" w:lineRule="auto"/>
      </w:pPr>
      <w:r>
        <w:separator/>
      </w:r>
    </w:p>
  </w:endnote>
  <w:endnote w:type="continuationSeparator" w:id="0">
    <w:p w:rsidR="00DD2499" w:rsidRDefault="00DD2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499" w:rsidRDefault="00DD249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DD2499" w:rsidRDefault="00DD2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01649"/>
    <w:rsid w:val="00086FD3"/>
    <w:rsid w:val="00701649"/>
    <w:rsid w:val="00DD2499"/>
    <w:rsid w:val="00F5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4AA46"/>
  <w15:docId w15:val="{98B5BA7D-CD55-4B44-B525-AC916A3DC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nl-NL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pPr>
      <w:suppressAutoHyphens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</w:style>
  <w:style w:type="paragraph" w:styleId="Voettekst">
    <w:name w:val="footer"/>
    <w:basedOn w:val="Standaar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341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glazenburg</dc:creator>
  <dc:description/>
  <cp:lastModifiedBy>bowekoot12@gmail.com</cp:lastModifiedBy>
  <cp:revision>2</cp:revision>
  <dcterms:created xsi:type="dcterms:W3CDTF">2018-06-18T13:56:00Z</dcterms:created>
  <dcterms:modified xsi:type="dcterms:W3CDTF">2018-06-18T13:56:00Z</dcterms:modified>
</cp:coreProperties>
</file>